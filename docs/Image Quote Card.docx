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62820" w14:textId="302020B4" w:rsidR="00BE1AF5" w:rsidRDefault="00CF2404">
      <w:pPr>
        <w:pStyle w:val="Heading1"/>
      </w:pPr>
      <w:r>
        <w:t>Image Quote Card</w:t>
      </w:r>
    </w:p>
    <w:p w14:paraId="1C57F2B8" w14:textId="6727F379" w:rsidR="00BE1AF5" w:rsidRDefault="00CF2404">
      <w:pPr>
        <w:pStyle w:val="Heading2"/>
      </w:pPr>
      <w:r>
        <w:t>Description</w:t>
      </w:r>
    </w:p>
    <w:p w14:paraId="6C6975BB" w14:textId="5FB01646" w:rsidR="00CF2404" w:rsidRDefault="00CF2404" w:rsidP="00CF2404">
      <w:r w:rsidRPr="00CF2404">
        <w:t>This feature allows users to add an image and place a quote card over it. Users can select an image and overlay a card on either the right or left side using a dropdown option. The card consists of a pill-shaped section containing a link, an input field for the quote, and the source of the quote. Additionally, there's an option to include the date and time.</w:t>
      </w:r>
    </w:p>
    <w:p w14:paraId="53A98B4B" w14:textId="75F20BD7" w:rsidR="00CF2404" w:rsidRPr="00CF2404" w:rsidRDefault="00CF2404" w:rsidP="00CF2404">
      <w:pPr>
        <w:pStyle w:val="ListParagraph"/>
        <w:numPr>
          <w:ilvl w:val="0"/>
          <w:numId w:val="5"/>
        </w:numPr>
        <w:rPr>
          <w:color w:val="0070C0"/>
        </w:rPr>
      </w:pPr>
      <w:r w:rsidRPr="00CF2404">
        <w:rPr>
          <w:color w:val="0070C0"/>
        </w:rPr>
        <w:t>Quote Card</w:t>
      </w:r>
      <w:r>
        <w:rPr>
          <w:color w:val="0070C0"/>
        </w:rPr>
        <w:t xml:space="preserve"> Placement</w:t>
      </w:r>
      <w:r w:rsidRPr="00CF2404">
        <w:rPr>
          <w:color w:val="0070C0"/>
        </w:rPr>
        <w:t xml:space="preserve"> Left </w:t>
      </w:r>
    </w:p>
    <w:p w14:paraId="5976DD5B" w14:textId="5CB1E931" w:rsidR="00CF2404" w:rsidRDefault="00CF2404" w:rsidP="00CF2404">
      <w:r>
        <w:rPr>
          <w:noProof/>
        </w:rPr>
        <w:drawing>
          <wp:inline distT="0" distB="0" distL="0" distR="0" wp14:anchorId="304BF6B6" wp14:editId="1E1467A8">
            <wp:extent cx="4939493" cy="2283460"/>
            <wp:effectExtent l="0" t="0" r="1270" b="2540"/>
            <wp:docPr id="1895226608" name="Picture 1" descr="A person walking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6608" name="Picture 1" descr="A person walking in front of a build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408" cy="229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8C21" w14:textId="139AF383" w:rsidR="00CF2404" w:rsidRDefault="00CF2404" w:rsidP="00CF2404">
      <w:pPr>
        <w:pStyle w:val="ListParagraph"/>
      </w:pPr>
    </w:p>
    <w:p w14:paraId="70F946B0" w14:textId="25CBC2F0" w:rsidR="00CF2404" w:rsidRDefault="00CF2404" w:rsidP="00CF2404">
      <w:pPr>
        <w:pStyle w:val="ListParagraph"/>
        <w:numPr>
          <w:ilvl w:val="0"/>
          <w:numId w:val="5"/>
        </w:numPr>
        <w:rPr>
          <w:color w:val="0070C0"/>
        </w:rPr>
      </w:pPr>
      <w:r w:rsidRPr="00CF2404">
        <w:rPr>
          <w:color w:val="0070C0"/>
        </w:rPr>
        <w:t>Quote Card Placement Right</w:t>
      </w:r>
    </w:p>
    <w:p w14:paraId="45D7620B" w14:textId="2AF2572D" w:rsidR="00CF2404" w:rsidRPr="00CF2404" w:rsidRDefault="00CF2404" w:rsidP="00CF2404">
      <w:pPr>
        <w:rPr>
          <w:color w:val="0070C0"/>
        </w:rPr>
      </w:pPr>
      <w:r>
        <w:rPr>
          <w:noProof/>
        </w:rPr>
        <w:drawing>
          <wp:inline distT="0" distB="0" distL="0" distR="0" wp14:anchorId="2E073357" wp14:editId="093A567B">
            <wp:extent cx="4813300" cy="2346484"/>
            <wp:effectExtent l="0" t="0" r="0" b="3175"/>
            <wp:docPr id="1328861743" name="Picture 2" descr="A person walking in fro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61743" name="Picture 2" descr="A person walking in front of a build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388" cy="23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404" w:rsidRPr="00CF2404">
      <w:footerReference w:type="default" r:id="rId9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2D31D" w14:textId="77777777" w:rsidR="008375F0" w:rsidRDefault="008375F0">
      <w:r>
        <w:separator/>
      </w:r>
    </w:p>
    <w:p w14:paraId="72C9C8E3" w14:textId="77777777" w:rsidR="008375F0" w:rsidRDefault="008375F0"/>
  </w:endnote>
  <w:endnote w:type="continuationSeparator" w:id="0">
    <w:p w14:paraId="45E91974" w14:textId="77777777" w:rsidR="008375F0" w:rsidRDefault="008375F0">
      <w:r>
        <w:continuationSeparator/>
      </w:r>
    </w:p>
    <w:p w14:paraId="1A824D9C" w14:textId="77777777" w:rsidR="008375F0" w:rsidRDefault="008375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A8F074" w14:textId="77777777" w:rsidR="00BE1AF5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EBE38" w14:textId="77777777" w:rsidR="008375F0" w:rsidRDefault="008375F0">
      <w:r>
        <w:separator/>
      </w:r>
    </w:p>
    <w:p w14:paraId="5664387E" w14:textId="77777777" w:rsidR="008375F0" w:rsidRDefault="008375F0"/>
  </w:footnote>
  <w:footnote w:type="continuationSeparator" w:id="0">
    <w:p w14:paraId="480D41D5" w14:textId="77777777" w:rsidR="008375F0" w:rsidRDefault="008375F0">
      <w:r>
        <w:continuationSeparator/>
      </w:r>
    </w:p>
    <w:p w14:paraId="3FA368E3" w14:textId="77777777" w:rsidR="008375F0" w:rsidRDefault="008375F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E13CD"/>
    <w:multiLevelType w:val="hybridMultilevel"/>
    <w:tmpl w:val="DED65AEA"/>
    <w:lvl w:ilvl="0" w:tplc="EF182BA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57981343">
    <w:abstractNumId w:val="1"/>
  </w:num>
  <w:num w:numId="2" w16cid:durableId="988174200">
    <w:abstractNumId w:val="0"/>
  </w:num>
  <w:num w:numId="3" w16cid:durableId="425737747">
    <w:abstractNumId w:val="2"/>
  </w:num>
  <w:num w:numId="4" w16cid:durableId="719402197">
    <w:abstractNumId w:val="4"/>
  </w:num>
  <w:num w:numId="5" w16cid:durableId="578719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404"/>
    <w:rsid w:val="008375F0"/>
    <w:rsid w:val="00BE1AF5"/>
    <w:rsid w:val="00CF2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293D42"/>
  <w15:chartTrackingRefBased/>
  <w15:docId w15:val="{7AAFB7BC-6CCF-2049-9E11-B076C4B59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CF24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oyaceshrestha/Library/Containers/com.microsoft.Word/Data/Library/Application%20Support/Microsoft/Office/16.0/DTS/en-US%7b30FA4D59-EB41-6F47-AE42-AE05731296FA%7d/%7b88F1E3BC-FEA9-9647-9D9A-AAD16D1BB8F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4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Zoyace Shrestha</cp:lastModifiedBy>
  <cp:revision>1</cp:revision>
  <dcterms:created xsi:type="dcterms:W3CDTF">2023-11-28T17:56:00Z</dcterms:created>
  <dcterms:modified xsi:type="dcterms:W3CDTF">2023-11-28T18:03:00Z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