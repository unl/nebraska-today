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409BE" w14:textId="56AD8CA6" w:rsidR="00DC778D" w:rsidRDefault="0092134D">
      <w:pPr>
        <w:pStyle w:val="Heading1"/>
      </w:pPr>
      <w:r>
        <w:t>Paragraph Card</w:t>
      </w:r>
    </w:p>
    <w:p w14:paraId="6A08C8D7" w14:textId="63332BD8" w:rsidR="00DC778D" w:rsidRDefault="0092134D">
      <w:pPr>
        <w:pStyle w:val="Heading2"/>
      </w:pPr>
      <w:r>
        <w:t>Description</w:t>
      </w:r>
    </w:p>
    <w:p w14:paraId="23B728E1" w14:textId="77777777" w:rsidR="0092134D" w:rsidRDefault="0092134D" w:rsidP="0092134D">
      <w:r>
        <w:t>This feature includes a pill-shaped content container with the ability to include a link. It offers designated fields for a paragraph title and body, along with an option to include a date. Additionally, there are positioning options for the card: right-aligned, left-aligned, right bleed, and left bleed.</w:t>
      </w:r>
    </w:p>
    <w:p w14:paraId="50D3938C" w14:textId="77777777" w:rsidR="0092134D" w:rsidRDefault="0092134D" w:rsidP="0092134D"/>
    <w:p w14:paraId="44A7FE87" w14:textId="1F801B91" w:rsidR="0092134D" w:rsidRDefault="0092134D" w:rsidP="0092134D">
      <w:pPr>
        <w:pStyle w:val="ListParagraph"/>
        <w:numPr>
          <w:ilvl w:val="0"/>
          <w:numId w:val="5"/>
        </w:numPr>
      </w:pPr>
      <w:r>
        <w:t xml:space="preserve">Card Placement </w:t>
      </w:r>
      <w:r w:rsidRPr="0092134D">
        <w:rPr>
          <w:color w:val="0070C0"/>
        </w:rPr>
        <w:t>Right</w:t>
      </w:r>
    </w:p>
    <w:p w14:paraId="7367F956" w14:textId="583A08AF" w:rsidR="0092134D" w:rsidRDefault="0092134D" w:rsidP="0092134D">
      <w:r>
        <w:rPr>
          <w:noProof/>
        </w:rPr>
        <w:drawing>
          <wp:inline distT="0" distB="0" distL="0" distR="0" wp14:anchorId="456C065A" wp14:editId="769462D7">
            <wp:extent cx="4216400" cy="3564119"/>
            <wp:effectExtent l="0" t="0" r="0" b="5080"/>
            <wp:docPr id="923780305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80305" name="Picture 1" descr="A screenshot of a pap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979" cy="36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1788" w14:textId="77777777" w:rsidR="0092134D" w:rsidRDefault="0092134D" w:rsidP="0092134D"/>
    <w:p w14:paraId="696F0E44" w14:textId="77777777" w:rsidR="0092134D" w:rsidRDefault="0092134D" w:rsidP="0092134D"/>
    <w:p w14:paraId="3AC8096D" w14:textId="77777777" w:rsidR="0092134D" w:rsidRDefault="0092134D" w:rsidP="0092134D"/>
    <w:p w14:paraId="2B7EB26B" w14:textId="77777777" w:rsidR="0092134D" w:rsidRDefault="0092134D" w:rsidP="0092134D"/>
    <w:p w14:paraId="36F72EC3" w14:textId="77777777" w:rsidR="0092134D" w:rsidRDefault="0092134D" w:rsidP="0092134D"/>
    <w:p w14:paraId="0DF69D40" w14:textId="49CCA31B" w:rsidR="0092134D" w:rsidRPr="0092134D" w:rsidRDefault="0092134D" w:rsidP="0092134D">
      <w:pPr>
        <w:pStyle w:val="ListParagraph"/>
        <w:numPr>
          <w:ilvl w:val="0"/>
          <w:numId w:val="5"/>
        </w:numPr>
      </w:pPr>
      <w:r>
        <w:lastRenderedPageBreak/>
        <w:t xml:space="preserve">Card Placement </w:t>
      </w:r>
      <w:r w:rsidRPr="0092134D">
        <w:rPr>
          <w:color w:val="0070C0"/>
        </w:rPr>
        <w:t>Left</w:t>
      </w:r>
    </w:p>
    <w:p w14:paraId="164F7236" w14:textId="09236ABC" w:rsidR="0092134D" w:rsidRDefault="0092134D" w:rsidP="0092134D">
      <w:r>
        <w:rPr>
          <w:noProof/>
        </w:rPr>
        <w:drawing>
          <wp:inline distT="0" distB="0" distL="0" distR="0" wp14:anchorId="2EC25423" wp14:editId="10891918">
            <wp:extent cx="4006921" cy="3543300"/>
            <wp:effectExtent l="0" t="0" r="6350" b="0"/>
            <wp:docPr id="1758426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26840" name="Picture 17584268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720" cy="355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543E" w14:textId="77777777" w:rsidR="0092134D" w:rsidRDefault="0092134D" w:rsidP="0092134D"/>
    <w:p w14:paraId="66E62088" w14:textId="0EF45FD5" w:rsidR="0092134D" w:rsidRPr="0092134D" w:rsidRDefault="0092134D" w:rsidP="0092134D">
      <w:pPr>
        <w:pStyle w:val="ListParagraph"/>
        <w:numPr>
          <w:ilvl w:val="0"/>
          <w:numId w:val="5"/>
        </w:numPr>
      </w:pPr>
      <w:r>
        <w:t xml:space="preserve">Card Placement </w:t>
      </w:r>
      <w:r w:rsidRPr="0092134D">
        <w:rPr>
          <w:color w:val="0070C0"/>
        </w:rPr>
        <w:t>Right Bleed</w:t>
      </w:r>
    </w:p>
    <w:p w14:paraId="26289A15" w14:textId="7761DC82" w:rsidR="0092134D" w:rsidRDefault="0092134D" w:rsidP="0092134D">
      <w:r>
        <w:rPr>
          <w:noProof/>
        </w:rPr>
        <w:drawing>
          <wp:inline distT="0" distB="0" distL="0" distR="0" wp14:anchorId="00555826" wp14:editId="0839128B">
            <wp:extent cx="4597400" cy="3789907"/>
            <wp:effectExtent l="0" t="0" r="0" b="0"/>
            <wp:docPr id="870709472" name="Picture 4" descr="A screenshot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09472" name="Picture 4" descr="A screenshot of a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453" cy="383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2F82" w14:textId="77777777" w:rsidR="0092134D" w:rsidRDefault="0092134D" w:rsidP="0092134D"/>
    <w:p w14:paraId="024A47E2" w14:textId="473B987A" w:rsidR="0092134D" w:rsidRPr="0092134D" w:rsidRDefault="0092134D" w:rsidP="0092134D">
      <w:pPr>
        <w:pStyle w:val="ListParagraph"/>
        <w:numPr>
          <w:ilvl w:val="0"/>
          <w:numId w:val="5"/>
        </w:numPr>
      </w:pPr>
      <w:r>
        <w:t xml:space="preserve">Card Placement </w:t>
      </w:r>
      <w:r w:rsidRPr="0092134D">
        <w:rPr>
          <w:color w:val="0070C0"/>
        </w:rPr>
        <w:t>Left Bleed</w:t>
      </w:r>
    </w:p>
    <w:p w14:paraId="6748C165" w14:textId="02C25B01" w:rsidR="0092134D" w:rsidRPr="0092134D" w:rsidRDefault="0092134D" w:rsidP="0092134D">
      <w:r>
        <w:rPr>
          <w:noProof/>
        </w:rPr>
        <w:drawing>
          <wp:inline distT="0" distB="0" distL="0" distR="0" wp14:anchorId="7529E876" wp14:editId="0C03C8C0">
            <wp:extent cx="5943600" cy="4148455"/>
            <wp:effectExtent l="0" t="0" r="0" b="4445"/>
            <wp:docPr id="1677675068" name="Picture 5" descr="A screenshot of a text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75068" name="Picture 5" descr="A screenshot of a text boo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34D" w:rsidRPr="0092134D">
      <w:footerReference w:type="default" r:id="rId11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C34BB" w14:textId="77777777" w:rsidR="00F94360" w:rsidRDefault="00F94360">
      <w:r>
        <w:separator/>
      </w:r>
    </w:p>
    <w:p w14:paraId="62DFE7A9" w14:textId="77777777" w:rsidR="00F94360" w:rsidRDefault="00F94360"/>
  </w:endnote>
  <w:endnote w:type="continuationSeparator" w:id="0">
    <w:p w14:paraId="6F8892F6" w14:textId="77777777" w:rsidR="00F94360" w:rsidRDefault="00F94360">
      <w:r>
        <w:continuationSeparator/>
      </w:r>
    </w:p>
    <w:p w14:paraId="657ACF97" w14:textId="77777777" w:rsidR="00F94360" w:rsidRDefault="00F9436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68B4A6" w14:textId="77777777" w:rsidR="00DC778D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1108D" w14:textId="77777777" w:rsidR="00F94360" w:rsidRDefault="00F94360">
      <w:r>
        <w:separator/>
      </w:r>
    </w:p>
    <w:p w14:paraId="6244EC8E" w14:textId="77777777" w:rsidR="00F94360" w:rsidRDefault="00F94360"/>
  </w:footnote>
  <w:footnote w:type="continuationSeparator" w:id="0">
    <w:p w14:paraId="25AB714E" w14:textId="77777777" w:rsidR="00F94360" w:rsidRDefault="00F94360">
      <w:r>
        <w:continuationSeparator/>
      </w:r>
    </w:p>
    <w:p w14:paraId="3D269155" w14:textId="77777777" w:rsidR="00F94360" w:rsidRDefault="00F9436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C22118"/>
    <w:multiLevelType w:val="hybridMultilevel"/>
    <w:tmpl w:val="37D8A1D0"/>
    <w:lvl w:ilvl="0" w:tplc="A0EC2ED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892171">
    <w:abstractNumId w:val="1"/>
  </w:num>
  <w:num w:numId="2" w16cid:durableId="841973639">
    <w:abstractNumId w:val="0"/>
  </w:num>
  <w:num w:numId="3" w16cid:durableId="1611280001">
    <w:abstractNumId w:val="2"/>
  </w:num>
  <w:num w:numId="4" w16cid:durableId="2065641760">
    <w:abstractNumId w:val="3"/>
  </w:num>
  <w:num w:numId="5" w16cid:durableId="3588967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34D"/>
    <w:rsid w:val="0092134D"/>
    <w:rsid w:val="00DC778D"/>
    <w:rsid w:val="00F94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8AB483"/>
  <w15:chartTrackingRefBased/>
  <w15:docId w15:val="{4E6A3AA3-98C5-3346-B82D-6891D6B5D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9213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zoyaceshrestha/Library/Containers/com.microsoft.Word/Data/Library/Application%20Support/Microsoft/Office/16.0/DTS/en-US%7b30FA4D59-EB41-6F47-AE42-AE05731296FA%7d/%7b88F1E3BC-FEA9-9647-9D9A-AAD16D1BB8FE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3</TotalTime>
  <Pages>3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Zoyace Shrestha</cp:lastModifiedBy>
  <cp:revision>1</cp:revision>
  <dcterms:created xsi:type="dcterms:W3CDTF">2023-11-28T18:06:00Z</dcterms:created>
  <dcterms:modified xsi:type="dcterms:W3CDTF">2023-11-28T18:13:00Z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