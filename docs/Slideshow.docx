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B10BE" w14:textId="7E7A695A" w:rsidR="00AB2C48" w:rsidRDefault="006202DE">
      <w:pPr>
        <w:pStyle w:val="Heading1"/>
      </w:pPr>
      <w:r>
        <w:t>Slideshow</w:t>
      </w:r>
      <w:r>
        <w:tab/>
      </w:r>
      <w:r>
        <w:tab/>
      </w:r>
    </w:p>
    <w:p w14:paraId="74655200" w14:textId="7AA32EDA" w:rsidR="00AB2C48" w:rsidRDefault="006202DE">
      <w:pPr>
        <w:pStyle w:val="Heading2"/>
      </w:pPr>
      <w:r>
        <w:t>Description</w:t>
      </w:r>
    </w:p>
    <w:p w14:paraId="56F3BA2F" w14:textId="053CE0F7" w:rsidR="006202DE" w:rsidRDefault="006202DE" w:rsidP="006202DE">
      <w:r w:rsidRPr="006202DE">
        <w:t>This feature is a slideshow where users can select images to display in a sequential manner. It includes a toggle button to navigate through different images and an option, located in the lower left corner, to show the image captions.</w:t>
      </w:r>
    </w:p>
    <w:p w14:paraId="0A942847" w14:textId="77777777" w:rsidR="006202DE" w:rsidRDefault="006202DE" w:rsidP="006202DE"/>
    <w:p w14:paraId="7A4F53BB" w14:textId="3B2A38C2" w:rsidR="006202DE" w:rsidRDefault="006202DE" w:rsidP="006202DE">
      <w:r>
        <w:t xml:space="preserve">Cutline Display </w:t>
      </w:r>
      <w:r w:rsidRPr="006202DE">
        <w:rPr>
          <w:color w:val="00B0F0"/>
        </w:rPr>
        <w:t>OFF</w:t>
      </w:r>
    </w:p>
    <w:p w14:paraId="6EF00769" w14:textId="05B6CFCD" w:rsidR="006202DE" w:rsidRDefault="006202DE" w:rsidP="006202DE">
      <w:r>
        <w:rPr>
          <w:noProof/>
        </w:rPr>
        <w:drawing>
          <wp:inline distT="0" distB="0" distL="0" distR="0" wp14:anchorId="514E9522" wp14:editId="0F2023CA">
            <wp:extent cx="5943600" cy="4577080"/>
            <wp:effectExtent l="0" t="0" r="0" b="0"/>
            <wp:docPr id="652919324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9324" name="Picture 1" descr="A screenshot of a vide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533B" w14:textId="77777777" w:rsidR="006202DE" w:rsidRDefault="006202DE" w:rsidP="006202DE"/>
    <w:p w14:paraId="2C35408A" w14:textId="77777777" w:rsidR="006202DE" w:rsidRDefault="006202DE" w:rsidP="006202DE"/>
    <w:p w14:paraId="3614D1A8" w14:textId="77777777" w:rsidR="006202DE" w:rsidRDefault="006202DE" w:rsidP="006202DE"/>
    <w:p w14:paraId="5F14B45D" w14:textId="6B7875C7" w:rsidR="006202DE" w:rsidRDefault="006202DE" w:rsidP="006202DE">
      <w:r>
        <w:t xml:space="preserve">Cutline Display </w:t>
      </w:r>
      <w:r w:rsidRPr="006202DE">
        <w:rPr>
          <w:color w:val="00B0F0"/>
        </w:rPr>
        <w:t>ON</w:t>
      </w:r>
    </w:p>
    <w:p w14:paraId="6BEF4D93" w14:textId="77777777" w:rsidR="006202DE" w:rsidRDefault="006202DE" w:rsidP="006202DE"/>
    <w:p w14:paraId="43EAB76A" w14:textId="7D4948E8" w:rsidR="006202DE" w:rsidRPr="006202DE" w:rsidRDefault="006202DE" w:rsidP="006202DE">
      <w:r>
        <w:rPr>
          <w:noProof/>
        </w:rPr>
        <w:drawing>
          <wp:inline distT="0" distB="0" distL="0" distR="0" wp14:anchorId="7F7EE729" wp14:editId="4D43F2C6">
            <wp:extent cx="5943600" cy="4490085"/>
            <wp:effectExtent l="0" t="0" r="0" b="5715"/>
            <wp:docPr id="851954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797" name="Picture 8519547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2DE" w:rsidRPr="006202DE">
      <w:footerReference w:type="default" r:id="rId9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2FFFA" w14:textId="77777777" w:rsidR="0000799A" w:rsidRDefault="0000799A">
      <w:r>
        <w:separator/>
      </w:r>
    </w:p>
    <w:p w14:paraId="5A4322B7" w14:textId="77777777" w:rsidR="0000799A" w:rsidRDefault="0000799A"/>
  </w:endnote>
  <w:endnote w:type="continuationSeparator" w:id="0">
    <w:p w14:paraId="3F1F44C6" w14:textId="77777777" w:rsidR="0000799A" w:rsidRDefault="0000799A">
      <w:r>
        <w:continuationSeparator/>
      </w:r>
    </w:p>
    <w:p w14:paraId="2D9E2F21" w14:textId="77777777" w:rsidR="0000799A" w:rsidRDefault="000079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71EB94" w14:textId="77777777" w:rsidR="00AB2C48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151C0" w14:textId="77777777" w:rsidR="0000799A" w:rsidRDefault="0000799A">
      <w:r>
        <w:separator/>
      </w:r>
    </w:p>
    <w:p w14:paraId="485A23AB" w14:textId="77777777" w:rsidR="0000799A" w:rsidRDefault="0000799A"/>
  </w:footnote>
  <w:footnote w:type="continuationSeparator" w:id="0">
    <w:p w14:paraId="243450C2" w14:textId="77777777" w:rsidR="0000799A" w:rsidRDefault="0000799A">
      <w:r>
        <w:continuationSeparator/>
      </w:r>
    </w:p>
    <w:p w14:paraId="060AF101" w14:textId="77777777" w:rsidR="0000799A" w:rsidRDefault="0000799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18055179">
    <w:abstractNumId w:val="1"/>
  </w:num>
  <w:num w:numId="2" w16cid:durableId="103237330">
    <w:abstractNumId w:val="0"/>
  </w:num>
  <w:num w:numId="3" w16cid:durableId="1595431623">
    <w:abstractNumId w:val="2"/>
  </w:num>
  <w:num w:numId="4" w16cid:durableId="12538606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2DE"/>
    <w:rsid w:val="0000799A"/>
    <w:rsid w:val="006202DE"/>
    <w:rsid w:val="00AB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C16AA9"/>
  <w15:chartTrackingRefBased/>
  <w15:docId w15:val="{AB6A3671-59BA-CE42-B401-FEBF6700E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oyaceshrestha/Library/Containers/com.microsoft.Word/Data/Library/Application%20Support/Microsoft/Office/16.0/DTS/en-US%7b30FA4D59-EB41-6F47-AE42-AE05731296FA%7d/%7b88F1E3BC-FEA9-9647-9D9A-AAD16D1BB8F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</TotalTime>
  <Pages>2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Zoyace Shrestha</cp:lastModifiedBy>
  <cp:revision>1</cp:revision>
  <dcterms:created xsi:type="dcterms:W3CDTF">2023-11-28T19:39:00Z</dcterms:created>
  <dcterms:modified xsi:type="dcterms:W3CDTF">2023-11-28T19:44:00Z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