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1E8" w14:textId="27BA579F" w:rsidR="003904A4" w:rsidRDefault="00772129">
      <w:pPr>
        <w:pStyle w:val="Heading1"/>
      </w:pPr>
      <w:r>
        <w:t>Quote Card</w:t>
      </w:r>
    </w:p>
    <w:p w14:paraId="0A8A5456" w14:textId="3CC97F05" w:rsidR="003904A4" w:rsidRDefault="00772129" w:rsidP="00772129">
      <w:pPr>
        <w:pStyle w:val="Heading2"/>
      </w:pPr>
      <w:r>
        <w:t>Description</w:t>
      </w:r>
    </w:p>
    <w:p w14:paraId="312351F2" w14:textId="497959C6" w:rsidR="00772129" w:rsidRDefault="00772129" w:rsidP="00772129">
      <w:r w:rsidRPr="00772129">
        <w:t>This component resembles a paragraph card with a pill-shaped content section capable of containing a link. It includes space designated for a quote and placeholders for both the quotemaster and quotemaster title. Moreover, there's an option to include a date, and a dropdown selection for positioning the card—right, left, right bleed, or left bleed.</w:t>
      </w:r>
    </w:p>
    <w:p w14:paraId="79EBAB7D" w14:textId="77777777" w:rsidR="00772129" w:rsidRDefault="00772129" w:rsidP="00772129"/>
    <w:p w14:paraId="79537828" w14:textId="52590EFD" w:rsidR="00772129" w:rsidRPr="00772129" w:rsidRDefault="00772129" w:rsidP="00772129">
      <w:pPr>
        <w:pStyle w:val="ListParagraph"/>
        <w:numPr>
          <w:ilvl w:val="0"/>
          <w:numId w:val="5"/>
        </w:numPr>
      </w:pPr>
      <w:r>
        <w:t xml:space="preserve">Card Placement </w:t>
      </w:r>
      <w:r w:rsidRPr="00772129">
        <w:rPr>
          <w:color w:val="0070C0"/>
        </w:rPr>
        <w:t>Right</w:t>
      </w:r>
    </w:p>
    <w:p w14:paraId="29D7884A" w14:textId="4E915B98" w:rsidR="00772129" w:rsidRDefault="00772129" w:rsidP="00772129">
      <w:r>
        <w:rPr>
          <w:noProof/>
        </w:rPr>
        <w:drawing>
          <wp:inline distT="0" distB="0" distL="0" distR="0" wp14:anchorId="3973BC1F" wp14:editId="1DFF1484">
            <wp:extent cx="4564313" cy="3479800"/>
            <wp:effectExtent l="0" t="0" r="0" b="0"/>
            <wp:docPr id="398923675" name="Picture 1" descr="A screenshot of a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3675" name="Picture 1" descr="A screenshot of a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147" cy="35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6872" w14:textId="77777777" w:rsidR="00772129" w:rsidRDefault="00772129" w:rsidP="00772129"/>
    <w:p w14:paraId="6ADF1FE6" w14:textId="77777777" w:rsidR="00772129" w:rsidRDefault="00772129" w:rsidP="00772129"/>
    <w:p w14:paraId="496F89E1" w14:textId="77777777" w:rsidR="00772129" w:rsidRDefault="00772129" w:rsidP="00772129"/>
    <w:p w14:paraId="4164EFD9" w14:textId="77777777" w:rsidR="00772129" w:rsidRDefault="00772129" w:rsidP="00772129"/>
    <w:p w14:paraId="1F283C76" w14:textId="777BEAAC" w:rsidR="00772129" w:rsidRPr="00772129" w:rsidRDefault="00772129" w:rsidP="00772129">
      <w:pPr>
        <w:pStyle w:val="ListParagraph"/>
        <w:numPr>
          <w:ilvl w:val="0"/>
          <w:numId w:val="5"/>
        </w:numPr>
      </w:pPr>
      <w:r>
        <w:lastRenderedPageBreak/>
        <w:t xml:space="preserve">Card Placement </w:t>
      </w:r>
      <w:r w:rsidRPr="00772129">
        <w:rPr>
          <w:color w:val="0070C0"/>
        </w:rPr>
        <w:t xml:space="preserve">Left </w:t>
      </w:r>
    </w:p>
    <w:p w14:paraId="1A3DEA3E" w14:textId="74846349" w:rsidR="00772129" w:rsidRDefault="00772129" w:rsidP="00772129">
      <w:r>
        <w:rPr>
          <w:noProof/>
        </w:rPr>
        <w:drawing>
          <wp:inline distT="0" distB="0" distL="0" distR="0" wp14:anchorId="15E1D0A6" wp14:editId="5C96BDE0">
            <wp:extent cx="4572000" cy="3608755"/>
            <wp:effectExtent l="0" t="0" r="0" b="0"/>
            <wp:docPr id="836223704" name="Picture 2" descr="A screenshot of a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23704" name="Picture 2" descr="A screenshot of a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52" cy="36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AED2" w14:textId="77777777" w:rsidR="00772129" w:rsidRDefault="00772129" w:rsidP="00772129"/>
    <w:p w14:paraId="7DBF0457" w14:textId="06B6CA41" w:rsidR="00772129" w:rsidRPr="00772129" w:rsidRDefault="00772129" w:rsidP="00772129">
      <w:pPr>
        <w:pStyle w:val="ListParagraph"/>
        <w:numPr>
          <w:ilvl w:val="0"/>
          <w:numId w:val="5"/>
        </w:numPr>
      </w:pPr>
      <w:r>
        <w:t xml:space="preserve"> Card Placement </w:t>
      </w:r>
      <w:r w:rsidRPr="00772129">
        <w:rPr>
          <w:color w:val="0070C0"/>
        </w:rPr>
        <w:t>Right Bleed</w:t>
      </w:r>
    </w:p>
    <w:p w14:paraId="3647C3A8" w14:textId="5D930AD5" w:rsidR="00772129" w:rsidRDefault="00772129" w:rsidP="00772129">
      <w:pPr>
        <w:ind w:left="360"/>
      </w:pPr>
      <w:r>
        <w:rPr>
          <w:noProof/>
        </w:rPr>
        <w:drawing>
          <wp:inline distT="0" distB="0" distL="0" distR="0" wp14:anchorId="6D13882F" wp14:editId="1F3F5B1A">
            <wp:extent cx="4533900" cy="3614043"/>
            <wp:effectExtent l="0" t="0" r="0" b="5715"/>
            <wp:docPr id="1973013239" name="Picture 3" descr="A screenshot of a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3239" name="Picture 3" descr="A screenshot of a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27" cy="36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F5B" w14:textId="1B47EECB" w:rsidR="00772129" w:rsidRDefault="00772129" w:rsidP="00772129">
      <w:pPr>
        <w:pStyle w:val="ListParagraph"/>
        <w:numPr>
          <w:ilvl w:val="0"/>
          <w:numId w:val="5"/>
        </w:numPr>
        <w:rPr>
          <w:color w:val="0070C0"/>
        </w:rPr>
      </w:pPr>
      <w:r>
        <w:lastRenderedPageBreak/>
        <w:t xml:space="preserve">Card Placement </w:t>
      </w:r>
      <w:r w:rsidRPr="00772129">
        <w:rPr>
          <w:color w:val="0070C0"/>
        </w:rPr>
        <w:t>Left Bleed</w:t>
      </w:r>
    </w:p>
    <w:p w14:paraId="2F2C2772" w14:textId="223C376D" w:rsidR="00772129" w:rsidRPr="00772129" w:rsidRDefault="00772129" w:rsidP="00772129">
      <w:pPr>
        <w:rPr>
          <w:color w:val="0070C0"/>
        </w:rPr>
      </w:pPr>
      <w:r>
        <w:rPr>
          <w:noProof/>
        </w:rPr>
        <w:drawing>
          <wp:inline distT="0" distB="0" distL="0" distR="0" wp14:anchorId="7B27086A" wp14:editId="56CA056F">
            <wp:extent cx="4811661" cy="3314700"/>
            <wp:effectExtent l="0" t="0" r="1905" b="0"/>
            <wp:docPr id="2014333661" name="Picture 4" descr="A screenshot of a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33661" name="Picture 4" descr="A screenshot of a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29" cy="33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129" w:rsidRPr="00772129">
      <w:footerReference w:type="default" r:id="rId11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63213" w14:textId="77777777" w:rsidR="00400CB2" w:rsidRDefault="00400CB2">
      <w:r>
        <w:separator/>
      </w:r>
    </w:p>
    <w:p w14:paraId="614BAE6F" w14:textId="77777777" w:rsidR="00400CB2" w:rsidRDefault="00400CB2"/>
  </w:endnote>
  <w:endnote w:type="continuationSeparator" w:id="0">
    <w:p w14:paraId="6E23839F" w14:textId="77777777" w:rsidR="00400CB2" w:rsidRDefault="00400CB2">
      <w:r>
        <w:continuationSeparator/>
      </w:r>
    </w:p>
    <w:p w14:paraId="637D5E00" w14:textId="77777777" w:rsidR="00400CB2" w:rsidRDefault="00400C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3EA494" w14:textId="77777777" w:rsidR="003904A4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804F0" w14:textId="77777777" w:rsidR="00400CB2" w:rsidRDefault="00400CB2">
      <w:r>
        <w:separator/>
      </w:r>
    </w:p>
    <w:p w14:paraId="4782415B" w14:textId="77777777" w:rsidR="00400CB2" w:rsidRDefault="00400CB2"/>
  </w:footnote>
  <w:footnote w:type="continuationSeparator" w:id="0">
    <w:p w14:paraId="2FD1A5BB" w14:textId="77777777" w:rsidR="00400CB2" w:rsidRDefault="00400CB2">
      <w:r>
        <w:continuationSeparator/>
      </w:r>
    </w:p>
    <w:p w14:paraId="18CFB2CE" w14:textId="77777777" w:rsidR="00400CB2" w:rsidRDefault="00400CB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A60D0"/>
    <w:multiLevelType w:val="hybridMultilevel"/>
    <w:tmpl w:val="F77A95C2"/>
    <w:lvl w:ilvl="0" w:tplc="CF081AB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339262">
    <w:abstractNumId w:val="1"/>
  </w:num>
  <w:num w:numId="2" w16cid:durableId="841892206">
    <w:abstractNumId w:val="0"/>
  </w:num>
  <w:num w:numId="3" w16cid:durableId="1044254940">
    <w:abstractNumId w:val="2"/>
  </w:num>
  <w:num w:numId="4" w16cid:durableId="2110075203">
    <w:abstractNumId w:val="4"/>
  </w:num>
  <w:num w:numId="5" w16cid:durableId="1722440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129"/>
    <w:rsid w:val="003904A4"/>
    <w:rsid w:val="00400CB2"/>
    <w:rsid w:val="0077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EE6C2"/>
  <w15:chartTrackingRefBased/>
  <w15:docId w15:val="{AB0597F3-E35A-0F41-A8A8-32ACC00B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7721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oyaceshrestha/Library/Containers/com.microsoft.Word/Data/Library/Application%20Support/Microsoft/Office/16.0/DTS/en-US%7b30FA4D59-EB41-6F47-AE42-AE05731296FA%7d/%7b88F1E3BC-FEA9-9647-9D9A-AAD16D1BB8F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4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Zoyace Shrestha</cp:lastModifiedBy>
  <cp:revision>1</cp:revision>
  <dcterms:created xsi:type="dcterms:W3CDTF">2023-11-28T18:26:00Z</dcterms:created>
  <dcterms:modified xsi:type="dcterms:W3CDTF">2023-11-28T18:34:00Z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